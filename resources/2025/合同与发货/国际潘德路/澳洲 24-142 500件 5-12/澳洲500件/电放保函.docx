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66374" w14:textId="77777777" w:rsidR="00F2351B" w:rsidRDefault="00013E90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致：嘉林国际物流有限公司上海分公司和/或货物承运人</w:t>
      </w:r>
    </w:p>
    <w:p w14:paraId="59F22E8F" w14:textId="77777777" w:rsidR="00F2351B" w:rsidRDefault="00F2351B">
      <w:pPr>
        <w:jc w:val="center"/>
        <w:rPr>
          <w:rFonts w:ascii="宋体" w:hAnsi="宋体" w:hint="eastAsia"/>
          <w:b/>
          <w:sz w:val="44"/>
        </w:rPr>
      </w:pPr>
    </w:p>
    <w:p w14:paraId="3AF1007C" w14:textId="77777777" w:rsidR="00F2351B" w:rsidRDefault="00013E90">
      <w:pPr>
        <w:jc w:val="center"/>
        <w:rPr>
          <w:rFonts w:ascii="宋体" w:hAnsi="宋体" w:hint="eastAsia"/>
          <w:b/>
          <w:sz w:val="44"/>
        </w:rPr>
      </w:pPr>
      <w:r>
        <w:rPr>
          <w:rFonts w:ascii="宋体" w:hAnsi="宋体" w:hint="eastAsia"/>
          <w:b/>
          <w:sz w:val="44"/>
        </w:rPr>
        <w:t>电 放保函</w:t>
      </w:r>
    </w:p>
    <w:p w14:paraId="4AAC7B66" w14:textId="0E4A9B6C" w:rsidR="00F2351B" w:rsidRDefault="00013E90">
      <w:pPr>
        <w:widowControl/>
        <w:jc w:val="left"/>
      </w:pPr>
      <w:r>
        <w:rPr>
          <w:rFonts w:ascii="宋体" w:hAnsi="宋体" w:hint="eastAsia"/>
          <w:bCs/>
          <w:sz w:val="28"/>
        </w:rPr>
        <w:t>船名/航次:</w:t>
      </w:r>
      <w:r>
        <w:rPr>
          <w:rFonts w:ascii="宋体" w:hAnsi="宋体" w:cs="宋体"/>
          <w:sz w:val="24"/>
        </w:rPr>
        <w:t> </w:t>
      </w:r>
      <w:r w:rsidR="00B71987" w:rsidRPr="00B71987">
        <w:rPr>
          <w:rFonts w:ascii="宋体" w:hAnsi="宋体" w:cs="宋体"/>
          <w:sz w:val="24"/>
        </w:rPr>
        <w:t>REN JIAN 23 / 2529W</w:t>
      </w:r>
    </w:p>
    <w:p w14:paraId="5606D68A" w14:textId="2D0D4235" w:rsidR="00F2351B" w:rsidRDefault="00013E90">
      <w:pPr>
        <w:widowControl/>
        <w:jc w:val="left"/>
      </w:pPr>
      <w:r>
        <w:rPr>
          <w:rFonts w:ascii="宋体" w:hAnsi="宋体" w:hint="eastAsia"/>
          <w:bCs/>
          <w:sz w:val="28"/>
        </w:rPr>
        <w:t>提单号:</w:t>
      </w:r>
      <w:r w:rsidR="00B71987" w:rsidRPr="00B71987">
        <w:t xml:space="preserve"> </w:t>
      </w:r>
      <w:r w:rsidR="00B71987" w:rsidRPr="00B71987">
        <w:rPr>
          <w:rFonts w:ascii="宋体" w:hAnsi="宋体"/>
          <w:bCs/>
          <w:sz w:val="28"/>
        </w:rPr>
        <w:t>SHSIN25141963</w:t>
      </w:r>
    </w:p>
    <w:p w14:paraId="5F6147D8" w14:textId="5A4DED90" w:rsidR="00F2351B" w:rsidRDefault="00013E90">
      <w:pPr>
        <w:rPr>
          <w:rFonts w:ascii="宋体" w:hAnsi="宋体" w:hint="eastAsia"/>
          <w:bCs/>
          <w:sz w:val="28"/>
        </w:rPr>
      </w:pPr>
      <w:r>
        <w:rPr>
          <w:rFonts w:ascii="宋体" w:hAnsi="宋体" w:hint="eastAsia"/>
          <w:bCs/>
          <w:sz w:val="28"/>
        </w:rPr>
        <w:t>开航日:</w:t>
      </w:r>
      <w:r w:rsidR="00B71987" w:rsidRPr="00B71987">
        <w:t xml:space="preserve"> </w:t>
      </w:r>
      <w:r w:rsidR="00B71987" w:rsidRPr="00B71987">
        <w:rPr>
          <w:rFonts w:ascii="宋体" w:hAnsi="宋体"/>
          <w:bCs/>
          <w:sz w:val="28"/>
        </w:rPr>
        <w:t>23-JUL-2025</w:t>
      </w:r>
    </w:p>
    <w:p w14:paraId="320E0FE6" w14:textId="1B3ACBCB" w:rsidR="00E96250" w:rsidRDefault="00013E90">
      <w:pPr>
        <w:widowControl/>
        <w:jc w:val="left"/>
      </w:pPr>
      <w:r>
        <w:rPr>
          <w:rFonts w:ascii="宋体" w:hAnsi="宋体" w:hint="eastAsia"/>
          <w:bCs/>
          <w:sz w:val="28"/>
        </w:rPr>
        <w:t>装运港:</w:t>
      </w:r>
      <w:r w:rsidR="00B71987" w:rsidRPr="00B71987">
        <w:t xml:space="preserve"> </w:t>
      </w:r>
      <w:r w:rsidR="00B71987" w:rsidRPr="00B71987">
        <w:rPr>
          <w:rFonts w:ascii="宋体" w:hAnsi="宋体"/>
          <w:bCs/>
          <w:sz w:val="28"/>
        </w:rPr>
        <w:t>SHANGHAI</w:t>
      </w:r>
    </w:p>
    <w:p w14:paraId="6084A9A5" w14:textId="2211BE02" w:rsidR="00F2351B" w:rsidRDefault="00013E90">
      <w:pPr>
        <w:widowControl/>
        <w:jc w:val="left"/>
      </w:pPr>
      <w:r>
        <w:rPr>
          <w:rFonts w:ascii="宋体" w:hAnsi="宋体" w:hint="eastAsia"/>
          <w:bCs/>
          <w:sz w:val="28"/>
        </w:rPr>
        <w:t>目的港:</w:t>
      </w:r>
      <w:r w:rsidR="00B71987" w:rsidRPr="00B71987">
        <w:t xml:space="preserve"> </w:t>
      </w:r>
      <w:r w:rsidR="00B71987" w:rsidRPr="00B71987">
        <w:rPr>
          <w:rFonts w:ascii="宋体" w:hAnsi="宋体"/>
          <w:bCs/>
          <w:sz w:val="28"/>
        </w:rPr>
        <w:t>SINGAPORE</w:t>
      </w:r>
    </w:p>
    <w:p w14:paraId="5C6CF688" w14:textId="6298F8AB" w:rsidR="00F2351B" w:rsidRDefault="00013E90">
      <w:pPr>
        <w:widowControl/>
        <w:jc w:val="left"/>
        <w:rPr>
          <w:rFonts w:hint="eastAsia"/>
        </w:rPr>
      </w:pPr>
      <w:r>
        <w:rPr>
          <w:rFonts w:ascii="宋体" w:hAnsi="宋体" w:hint="eastAsia"/>
          <w:bCs/>
          <w:sz w:val="28"/>
        </w:rPr>
        <w:t xml:space="preserve">货物(件数/毛重/体积): </w:t>
      </w:r>
      <w:r w:rsidR="00B71987" w:rsidRPr="00B71987">
        <w:rPr>
          <w:rFonts w:ascii="宋体" w:hAnsi="宋体"/>
          <w:bCs/>
          <w:sz w:val="28"/>
        </w:rPr>
        <w:t>1 PALLET</w:t>
      </w:r>
      <w:r w:rsidR="00B71987">
        <w:rPr>
          <w:rFonts w:ascii="宋体" w:hAnsi="宋体" w:hint="eastAsia"/>
          <w:bCs/>
          <w:sz w:val="28"/>
        </w:rPr>
        <w:t>/303KG/0.31m³</w:t>
      </w:r>
    </w:p>
    <w:p w14:paraId="5B3AA635" w14:textId="3D3E33ED" w:rsidR="00F2351B" w:rsidRPr="00E96250" w:rsidRDefault="00013E90" w:rsidP="00E96250">
      <w:pPr>
        <w:widowControl/>
        <w:jc w:val="left"/>
      </w:pPr>
      <w:r>
        <w:rPr>
          <w:rFonts w:ascii="宋体" w:hAnsi="宋体" w:hint="eastAsia"/>
          <w:bCs/>
          <w:sz w:val="28"/>
        </w:rPr>
        <w:t>发货人:</w:t>
      </w:r>
      <w:r w:rsidR="00B71987" w:rsidRPr="00B71987">
        <w:t xml:space="preserve"> </w:t>
      </w:r>
      <w:r w:rsidR="00B71987" w:rsidRPr="00B71987">
        <w:rPr>
          <w:rFonts w:ascii="宋体" w:hAnsi="宋体"/>
          <w:bCs/>
          <w:sz w:val="28"/>
        </w:rPr>
        <w:t xml:space="preserve">SUZHOU SUDELAN RAILWAY PARTS </w:t>
      </w:r>
      <w:proofErr w:type="gramStart"/>
      <w:r w:rsidR="00B71987" w:rsidRPr="00B71987">
        <w:rPr>
          <w:rFonts w:ascii="宋体" w:hAnsi="宋体"/>
          <w:bCs/>
          <w:sz w:val="28"/>
        </w:rPr>
        <w:t>CO.,LTD.</w:t>
      </w:r>
      <w:proofErr w:type="gramEnd"/>
    </w:p>
    <w:p w14:paraId="7407212F" w14:textId="77777777" w:rsidR="00F2351B" w:rsidRDefault="00013E90" w:rsidP="004E556D">
      <w:pPr>
        <w:ind w:firstLineChars="200" w:firstLine="560"/>
        <w:rPr>
          <w:rFonts w:ascii="宋体" w:hAnsi="宋体" w:hint="eastAsia"/>
          <w:bCs/>
          <w:sz w:val="28"/>
        </w:rPr>
      </w:pPr>
      <w:r>
        <w:rPr>
          <w:rFonts w:ascii="宋体" w:hAnsi="宋体" w:hint="eastAsia"/>
          <w:bCs/>
          <w:sz w:val="28"/>
        </w:rPr>
        <w:t>我司委托贵</w:t>
      </w:r>
      <w:proofErr w:type="gramStart"/>
      <w:r>
        <w:rPr>
          <w:rFonts w:ascii="宋体" w:hAnsi="宋体" w:hint="eastAsia"/>
          <w:bCs/>
          <w:sz w:val="28"/>
        </w:rPr>
        <w:t>司安排</w:t>
      </w:r>
      <w:proofErr w:type="gramEnd"/>
      <w:r>
        <w:rPr>
          <w:rFonts w:ascii="宋体" w:hAnsi="宋体" w:hint="eastAsia"/>
          <w:bCs/>
          <w:sz w:val="28"/>
        </w:rPr>
        <w:t>出运上述货物，因业务需要申请</w:t>
      </w:r>
      <w:proofErr w:type="gramStart"/>
      <w:r>
        <w:rPr>
          <w:rFonts w:ascii="宋体" w:hAnsi="宋体" w:hint="eastAsia"/>
          <w:bCs/>
          <w:sz w:val="28"/>
        </w:rPr>
        <w:t>贵司电放</w:t>
      </w:r>
      <w:proofErr w:type="gramEnd"/>
      <w:r>
        <w:rPr>
          <w:rFonts w:ascii="宋体" w:hAnsi="宋体" w:hint="eastAsia"/>
          <w:bCs/>
          <w:sz w:val="28"/>
        </w:rPr>
        <w:t>此票货物，由此引起的一切责任及风险由我司及我司客户共同承担，</w:t>
      </w:r>
      <w:proofErr w:type="gramStart"/>
      <w:r>
        <w:rPr>
          <w:rFonts w:ascii="宋体" w:hAnsi="宋体" w:hint="eastAsia"/>
          <w:bCs/>
          <w:sz w:val="28"/>
        </w:rPr>
        <w:t>贵司不承担</w:t>
      </w:r>
      <w:proofErr w:type="gramEnd"/>
      <w:r>
        <w:rPr>
          <w:rFonts w:ascii="宋体" w:hAnsi="宋体" w:hint="eastAsia"/>
          <w:bCs/>
          <w:sz w:val="28"/>
        </w:rPr>
        <w:t>任何连带责任。若贵司被作为责任方受牵连，可凭此保函要求我司及我司客户承担全部损失。</w:t>
      </w:r>
    </w:p>
    <w:p w14:paraId="5090F16C" w14:textId="77777777" w:rsidR="00F2351B" w:rsidRDefault="00F2351B">
      <w:pPr>
        <w:rPr>
          <w:rFonts w:ascii="宋体" w:hAnsi="宋体" w:hint="eastAsia"/>
          <w:bCs/>
          <w:sz w:val="28"/>
        </w:rPr>
      </w:pPr>
    </w:p>
    <w:p w14:paraId="638AA50F" w14:textId="77777777" w:rsidR="00F2351B" w:rsidRPr="00360533" w:rsidRDefault="00F2351B">
      <w:pPr>
        <w:rPr>
          <w:rFonts w:ascii="宋体" w:hAnsi="宋体" w:hint="eastAsia"/>
          <w:bCs/>
          <w:sz w:val="28"/>
        </w:rPr>
      </w:pPr>
    </w:p>
    <w:p w14:paraId="58EB0EB5" w14:textId="77777777" w:rsidR="00F2351B" w:rsidRDefault="00F2351B">
      <w:pPr>
        <w:rPr>
          <w:rFonts w:ascii="宋体" w:hAnsi="宋体" w:hint="eastAsia"/>
          <w:bCs/>
          <w:sz w:val="28"/>
        </w:rPr>
      </w:pPr>
    </w:p>
    <w:p w14:paraId="4CA022ED" w14:textId="77777777" w:rsidR="00F2351B" w:rsidRDefault="00013E9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——</w:t>
      </w:r>
      <w:proofErr w:type="gramStart"/>
      <w:r>
        <w:rPr>
          <w:rFonts w:hint="eastAsia"/>
          <w:sz w:val="28"/>
          <w:szCs w:val="28"/>
        </w:rPr>
        <w:t>————————</w:t>
      </w:r>
      <w:proofErr w:type="gramEnd"/>
      <w:r>
        <w:rPr>
          <w:rFonts w:hint="eastAsia"/>
          <w:sz w:val="28"/>
          <w:szCs w:val="28"/>
        </w:rPr>
        <w:t xml:space="preserve">                   </w:t>
      </w:r>
      <w:r>
        <w:rPr>
          <w:rFonts w:hint="eastAsia"/>
          <w:sz w:val="28"/>
          <w:szCs w:val="28"/>
        </w:rPr>
        <w:t>——</w:t>
      </w:r>
      <w:proofErr w:type="gramStart"/>
      <w:r>
        <w:rPr>
          <w:rFonts w:hint="eastAsia"/>
          <w:sz w:val="28"/>
          <w:szCs w:val="28"/>
        </w:rPr>
        <w:t>————————</w:t>
      </w:r>
      <w:proofErr w:type="gramEnd"/>
    </w:p>
    <w:p w14:paraId="3668AA87" w14:textId="77777777" w:rsidR="00F2351B" w:rsidRDefault="00013E9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（货代盖章）</w:t>
      </w:r>
      <w:r>
        <w:rPr>
          <w:rFonts w:hint="eastAsia"/>
          <w:sz w:val="28"/>
          <w:szCs w:val="28"/>
        </w:rPr>
        <w:t xml:space="preserve">                          </w:t>
      </w:r>
      <w:r>
        <w:rPr>
          <w:rFonts w:hint="eastAsia"/>
          <w:sz w:val="28"/>
          <w:szCs w:val="28"/>
        </w:rPr>
        <w:t>（发货人盖章）</w:t>
      </w:r>
    </w:p>
    <w:p w14:paraId="6862BB02" w14:textId="77777777" w:rsidR="00F2351B" w:rsidRDefault="00013E90">
      <w:r>
        <w:rPr>
          <w:rFonts w:hint="eastAsia"/>
          <w:sz w:val="28"/>
          <w:szCs w:val="28"/>
        </w:rPr>
        <w:t>______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____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____</w:t>
      </w:r>
      <w:r>
        <w:rPr>
          <w:rFonts w:hint="eastAsia"/>
          <w:sz w:val="28"/>
          <w:szCs w:val="28"/>
        </w:rPr>
        <w:t>日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  <w:t>______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____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____</w:t>
      </w:r>
      <w:r>
        <w:rPr>
          <w:rFonts w:hint="eastAsia"/>
          <w:sz w:val="28"/>
          <w:szCs w:val="28"/>
        </w:rPr>
        <w:t>日</w:t>
      </w:r>
    </w:p>
    <w:sectPr w:rsidR="00F2351B" w:rsidSect="00F2351B">
      <w:pgSz w:w="11906" w:h="16838"/>
      <w:pgMar w:top="1440" w:right="1466" w:bottom="1440" w:left="126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5E9FE" w14:textId="77777777" w:rsidR="008143A2" w:rsidRDefault="008143A2" w:rsidP="00E96250">
      <w:r>
        <w:separator/>
      </w:r>
    </w:p>
  </w:endnote>
  <w:endnote w:type="continuationSeparator" w:id="0">
    <w:p w14:paraId="36E02677" w14:textId="77777777" w:rsidR="008143A2" w:rsidRDefault="008143A2" w:rsidP="00E96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E961B" w14:textId="77777777" w:rsidR="008143A2" w:rsidRDefault="008143A2" w:rsidP="00E96250">
      <w:r>
        <w:separator/>
      </w:r>
    </w:p>
  </w:footnote>
  <w:footnote w:type="continuationSeparator" w:id="0">
    <w:p w14:paraId="48F20B6F" w14:textId="77777777" w:rsidR="008143A2" w:rsidRDefault="008143A2" w:rsidP="00E962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zNjZTZlNzFiZTUwOTBlOWM0MzliNjk5OTk2OTg3NWMifQ=="/>
  </w:docVars>
  <w:rsids>
    <w:rsidRoot w:val="0067318F"/>
    <w:rsid w:val="00004D7F"/>
    <w:rsid w:val="00013E90"/>
    <w:rsid w:val="0006105B"/>
    <w:rsid w:val="000838AC"/>
    <w:rsid w:val="000A00DB"/>
    <w:rsid w:val="000C3F83"/>
    <w:rsid w:val="001B158E"/>
    <w:rsid w:val="00214704"/>
    <w:rsid w:val="00360533"/>
    <w:rsid w:val="0049618B"/>
    <w:rsid w:val="004E556D"/>
    <w:rsid w:val="005445CE"/>
    <w:rsid w:val="005B4DDE"/>
    <w:rsid w:val="00602BAC"/>
    <w:rsid w:val="00635CDC"/>
    <w:rsid w:val="0067318F"/>
    <w:rsid w:val="007030DE"/>
    <w:rsid w:val="007B32A3"/>
    <w:rsid w:val="007E7CA2"/>
    <w:rsid w:val="00806AE2"/>
    <w:rsid w:val="008143A2"/>
    <w:rsid w:val="00B71987"/>
    <w:rsid w:val="00CC0921"/>
    <w:rsid w:val="00D126D5"/>
    <w:rsid w:val="00E07581"/>
    <w:rsid w:val="00E51916"/>
    <w:rsid w:val="00E82BF0"/>
    <w:rsid w:val="00E96250"/>
    <w:rsid w:val="00F2351B"/>
    <w:rsid w:val="00FE1036"/>
    <w:rsid w:val="00FF3124"/>
    <w:rsid w:val="1C227DE9"/>
    <w:rsid w:val="272A6807"/>
    <w:rsid w:val="42046BF8"/>
    <w:rsid w:val="509304BF"/>
    <w:rsid w:val="50A24137"/>
    <w:rsid w:val="6BC166E4"/>
    <w:rsid w:val="6F5438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2759CBE"/>
  <w15:docId w15:val="{5AECF421-B9D2-431E-B22A-4FFBAC73F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2351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F2351B"/>
    <w:rPr>
      <w:sz w:val="18"/>
      <w:szCs w:val="18"/>
    </w:rPr>
  </w:style>
  <w:style w:type="paragraph" w:styleId="a5">
    <w:name w:val="footer"/>
    <w:basedOn w:val="a"/>
    <w:link w:val="a6"/>
    <w:autoRedefine/>
    <w:qFormat/>
    <w:rsid w:val="00F235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qFormat/>
    <w:rsid w:val="00F235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autoRedefine/>
    <w:qFormat/>
    <w:rsid w:val="00F2351B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autoRedefine/>
    <w:qFormat/>
    <w:rsid w:val="00F2351B"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rsid w:val="00F2351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i_doc\Desktop\&#22025;&#26519;&#30005;&#25918;&#20445;&#20989;2020&#29256;&#31354;&#30333;%20%20%20%20%20KB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嘉林电放保函2020版空白     KB</Template>
  <TotalTime>3</TotalTime>
  <Pages>1</Pages>
  <Words>194</Words>
  <Characters>238</Characters>
  <Application>Microsoft Office Word</Application>
  <DocSecurity>0</DocSecurity>
  <Lines>21</Lines>
  <Paragraphs>21</Paragraphs>
  <ScaleCrop>false</ScaleCrop>
  <Company>Microsoft China</Company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传真:</dc:title>
  <dc:creator>cli_doc</dc:creator>
  <cp:lastModifiedBy>lu@sudelan.cn</cp:lastModifiedBy>
  <cp:revision>3</cp:revision>
  <dcterms:created xsi:type="dcterms:W3CDTF">2025-03-04T08:51:00Z</dcterms:created>
  <dcterms:modified xsi:type="dcterms:W3CDTF">2025-07-23T03:18:00Z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EE5ED353F72046E89C0B93AB4403E9D9_12</vt:lpwstr>
  </property>
</Properties>
</file>